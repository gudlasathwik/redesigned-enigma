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402DF" w14:textId="0FE6F243" w:rsidR="00515037" w:rsidRDefault="00F0480E">
      <w:pPr>
        <w:pStyle w:val="Heading1"/>
      </w:pPr>
      <w:r>
        <w:t xml:space="preserve">Project details </w:t>
      </w:r>
    </w:p>
    <w:p w14:paraId="1F7AFF4B" w14:textId="77777777" w:rsidR="00F0480E" w:rsidRDefault="00F0480E" w:rsidP="00F0480E">
      <w:pPr>
        <w:pStyle w:val="ListBullet"/>
      </w:pPr>
      <w:r>
        <w:t>Project Details:</w:t>
      </w:r>
    </w:p>
    <w:p w14:paraId="4CA0A57B" w14:textId="77777777" w:rsidR="00F0480E" w:rsidRDefault="00F0480E" w:rsidP="00F0480E">
      <w:pPr>
        <w:pStyle w:val="ListBullet"/>
      </w:pPr>
    </w:p>
    <w:p w14:paraId="49F9333A" w14:textId="77777777" w:rsidR="00F0480E" w:rsidRDefault="00F0480E" w:rsidP="00F0480E">
      <w:pPr>
        <w:pStyle w:val="ListBullet"/>
      </w:pPr>
      <w:r>
        <w:t>Project Title: License Plate Recognition</w:t>
      </w:r>
    </w:p>
    <w:p w14:paraId="782F2636" w14:textId="77777777" w:rsidR="00F0480E" w:rsidRDefault="00F0480E" w:rsidP="00F0480E">
      <w:pPr>
        <w:pStyle w:val="ListBullet"/>
      </w:pPr>
    </w:p>
    <w:p w14:paraId="43D9E645" w14:textId="77777777" w:rsidR="00F0480E" w:rsidRDefault="00F0480E" w:rsidP="00F0480E">
      <w:pPr>
        <w:pStyle w:val="ListBullet"/>
      </w:pPr>
      <w:r>
        <w:t>Objective: To identify and locate license plates in vehicle images and perform character recognition.</w:t>
      </w:r>
    </w:p>
    <w:p w14:paraId="1963BA43" w14:textId="77777777" w:rsidR="00F0480E" w:rsidRDefault="00F0480E" w:rsidP="00F0480E">
      <w:pPr>
        <w:pStyle w:val="ListBullet"/>
      </w:pPr>
    </w:p>
    <w:p w14:paraId="21ED63F9" w14:textId="77777777" w:rsidR="00F0480E" w:rsidRDefault="00F0480E" w:rsidP="00F0480E">
      <w:pPr>
        <w:pStyle w:val="ListBullet"/>
      </w:pPr>
      <w:r>
        <w:t>Dataset:</w:t>
      </w:r>
    </w:p>
    <w:p w14:paraId="2B2113D0" w14:textId="77777777" w:rsidR="00F0480E" w:rsidRDefault="00F0480E" w:rsidP="00F0480E">
      <w:pPr>
        <w:pStyle w:val="ListBullet"/>
      </w:pPr>
    </w:p>
    <w:p w14:paraId="2F01C990" w14:textId="77777777" w:rsidR="00F0480E" w:rsidRDefault="00F0480E" w:rsidP="00F0480E">
      <w:pPr>
        <w:pStyle w:val="ListBullet"/>
      </w:pPr>
      <w:r>
        <w:t>Training Set 1: Vehicle images with bounding box annotations</w:t>
      </w:r>
    </w:p>
    <w:p w14:paraId="729E5939" w14:textId="77777777" w:rsidR="00F0480E" w:rsidRDefault="00F0480E" w:rsidP="00F0480E">
      <w:pPr>
        <w:pStyle w:val="ListBullet"/>
      </w:pPr>
      <w:r>
        <w:t>Training Set 2: License plate images with text annotations</w:t>
      </w:r>
    </w:p>
    <w:p w14:paraId="3FD1DD96" w14:textId="77777777" w:rsidR="00F0480E" w:rsidRDefault="00F0480E" w:rsidP="00F0480E">
      <w:pPr>
        <w:pStyle w:val="ListBullet"/>
      </w:pPr>
      <w:r>
        <w:t>Test Set: Similar to Training Set 1, used for evaluating character recognition accuracy</w:t>
      </w:r>
    </w:p>
    <w:p w14:paraId="712EA353" w14:textId="77777777" w:rsidR="00F0480E" w:rsidRDefault="00F0480E" w:rsidP="00F0480E">
      <w:pPr>
        <w:pStyle w:val="ListBullet"/>
      </w:pPr>
      <w:r>
        <w:t>Tools and Libraries Used:</w:t>
      </w:r>
    </w:p>
    <w:p w14:paraId="253C8D35" w14:textId="77777777" w:rsidR="00F0480E" w:rsidRDefault="00F0480E" w:rsidP="00F0480E">
      <w:pPr>
        <w:pStyle w:val="ListBullet"/>
      </w:pPr>
      <w:r>
        <w:t>Python</w:t>
      </w:r>
    </w:p>
    <w:p w14:paraId="1F01ECDE" w14:textId="77777777" w:rsidR="00F0480E" w:rsidRDefault="00F0480E" w:rsidP="00F0480E">
      <w:pPr>
        <w:pStyle w:val="ListBullet"/>
      </w:pPr>
      <w:proofErr w:type="spellStart"/>
      <w:r>
        <w:t>OpenCV</w:t>
      </w:r>
      <w:proofErr w:type="spellEnd"/>
    </w:p>
    <w:p w14:paraId="27E8C67C" w14:textId="77777777" w:rsidR="00F0480E" w:rsidRDefault="00F0480E" w:rsidP="00F0480E">
      <w:pPr>
        <w:pStyle w:val="ListBullet"/>
      </w:pPr>
      <w:proofErr w:type="spellStart"/>
      <w:r>
        <w:t>TensorFlow</w:t>
      </w:r>
      <w:proofErr w:type="spellEnd"/>
    </w:p>
    <w:p w14:paraId="2813419D" w14:textId="77777777" w:rsidR="00F0480E" w:rsidRDefault="00F0480E" w:rsidP="00F0480E">
      <w:pPr>
        <w:pStyle w:val="ListBullet"/>
      </w:pPr>
      <w:proofErr w:type="spellStart"/>
      <w:r>
        <w:t>Matplotlib</w:t>
      </w:r>
      <w:proofErr w:type="spellEnd"/>
    </w:p>
    <w:p w14:paraId="05C8F137" w14:textId="77777777" w:rsidR="00F0480E" w:rsidRDefault="00F0480E" w:rsidP="00F0480E">
      <w:pPr>
        <w:pStyle w:val="ListBullet"/>
      </w:pPr>
      <w:proofErr w:type="spellStart"/>
      <w:r>
        <w:t>Seaborn</w:t>
      </w:r>
      <w:proofErr w:type="spellEnd"/>
    </w:p>
    <w:p w14:paraId="08DA81E8" w14:textId="77777777" w:rsidR="00F0480E" w:rsidRDefault="00F0480E" w:rsidP="00F0480E">
      <w:pPr>
        <w:pStyle w:val="ListBullet"/>
      </w:pPr>
      <w:proofErr w:type="spellStart"/>
      <w:r>
        <w:t>Scikit</w:t>
      </w:r>
      <w:proofErr w:type="spellEnd"/>
      <w:r>
        <w:t>-learn</w:t>
      </w:r>
    </w:p>
    <w:p w14:paraId="41B65A3A" w14:textId="77777777" w:rsidR="00F0480E" w:rsidRDefault="00F0480E" w:rsidP="00F0480E">
      <w:pPr>
        <w:pStyle w:val="ListBullet"/>
      </w:pPr>
      <w:r>
        <w:t>Pandas</w:t>
      </w:r>
    </w:p>
    <w:p w14:paraId="0BB03EB6" w14:textId="77777777" w:rsidR="00F0480E" w:rsidRDefault="00F0480E" w:rsidP="00F0480E">
      <w:pPr>
        <w:pStyle w:val="ListBullet"/>
      </w:pPr>
      <w:proofErr w:type="spellStart"/>
      <w:r>
        <w:t>Jupyter</w:t>
      </w:r>
      <w:proofErr w:type="spellEnd"/>
      <w:r>
        <w:t xml:space="preserve"> Notebook</w:t>
      </w:r>
    </w:p>
    <w:p w14:paraId="03628537" w14:textId="77777777" w:rsidR="00F0480E" w:rsidRDefault="00F0480E" w:rsidP="00F0480E">
      <w:pPr>
        <w:pStyle w:val="ListBullet"/>
      </w:pPr>
      <w:r>
        <w:t>Key Highlights:</w:t>
      </w:r>
    </w:p>
    <w:p w14:paraId="759D5230" w14:textId="77777777" w:rsidR="00F0480E" w:rsidRDefault="00F0480E" w:rsidP="00F0480E">
      <w:pPr>
        <w:pStyle w:val="ListBullet"/>
      </w:pPr>
      <w:r>
        <w:t xml:space="preserve">Implemented a deep learning model using </w:t>
      </w:r>
      <w:proofErr w:type="spellStart"/>
      <w:r>
        <w:t>TensorFlow</w:t>
      </w:r>
      <w:proofErr w:type="spellEnd"/>
      <w:r>
        <w:t xml:space="preserve"> for license plate detection.</w:t>
      </w:r>
    </w:p>
    <w:p w14:paraId="2F66F905" w14:textId="77777777" w:rsidR="00F0480E" w:rsidRDefault="00F0480E" w:rsidP="00F0480E">
      <w:pPr>
        <w:pStyle w:val="ListBullet"/>
      </w:pPr>
      <w:r>
        <w:t>Utilized OCR techniques for character recognition on license plates.</w:t>
      </w:r>
    </w:p>
    <w:p w14:paraId="1C6BF8C7" w14:textId="77777777" w:rsidR="00F0480E" w:rsidRDefault="00F0480E" w:rsidP="00F0480E">
      <w:pPr>
        <w:pStyle w:val="ListBullet"/>
      </w:pPr>
      <w:r>
        <w:t>Achieved an accuracy of 52% on the test set.</w:t>
      </w:r>
    </w:p>
    <w:p w14:paraId="7533BA77" w14:textId="77777777" w:rsidR="00F0480E" w:rsidRDefault="00F0480E" w:rsidP="00F0480E">
      <w:pPr>
        <w:pStyle w:val="ListBullet"/>
      </w:pPr>
      <w:r>
        <w:t>Deliverables:</w:t>
      </w:r>
    </w:p>
    <w:p w14:paraId="5C854EB4" w14:textId="77777777" w:rsidR="00F0480E" w:rsidRDefault="00F0480E" w:rsidP="00F0480E">
      <w:pPr>
        <w:pStyle w:val="ListBullet"/>
      </w:pPr>
      <w:proofErr w:type="spellStart"/>
      <w:r>
        <w:t>Jupyter</w:t>
      </w:r>
      <w:proofErr w:type="spellEnd"/>
      <w:r>
        <w:t xml:space="preserve"> notebook with code implementation</w:t>
      </w:r>
    </w:p>
    <w:p w14:paraId="012949C1" w14:textId="77777777" w:rsidR="00F0480E" w:rsidRDefault="00F0480E" w:rsidP="00F0480E">
      <w:pPr>
        <w:pStyle w:val="ListBullet"/>
      </w:pPr>
      <w:r>
        <w:t>Documentation explaining the approach and methodology</w:t>
      </w:r>
    </w:p>
    <w:p w14:paraId="27FF15FB" w14:textId="77777777" w:rsidR="00F0480E" w:rsidRDefault="00F0480E" w:rsidP="00F0480E">
      <w:pPr>
        <w:pStyle w:val="ListBullet"/>
      </w:pPr>
      <w:r>
        <w:t>Accuracy metrics and evaluation results</w:t>
      </w:r>
    </w:p>
    <w:p w14:paraId="02E1510F" w14:textId="5F67B6B6" w:rsidR="00515037" w:rsidRDefault="00515037" w:rsidP="00F0480E">
      <w:pPr>
        <w:pStyle w:val="ListBullet"/>
      </w:pPr>
    </w:p>
    <w:sectPr w:rsidR="00515037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DF6DDC" w14:textId="77777777" w:rsidR="00F0480E" w:rsidRDefault="00F0480E">
      <w:r>
        <w:separator/>
      </w:r>
    </w:p>
    <w:p w14:paraId="4A86795F" w14:textId="77777777" w:rsidR="00F0480E" w:rsidRDefault="00F0480E"/>
  </w:endnote>
  <w:endnote w:type="continuationSeparator" w:id="0">
    <w:p w14:paraId="0C4FFFA9" w14:textId="77777777" w:rsidR="00F0480E" w:rsidRDefault="00F0480E">
      <w:r>
        <w:continuationSeparator/>
      </w:r>
    </w:p>
    <w:p w14:paraId="740FC0F2" w14:textId="77777777" w:rsidR="00F0480E" w:rsidRDefault="00F048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A2F64A" w14:textId="77777777" w:rsidR="00515037" w:rsidRDefault="004B5D8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03A700" w14:textId="77777777" w:rsidR="00F0480E" w:rsidRDefault="00F0480E">
      <w:r>
        <w:separator/>
      </w:r>
    </w:p>
    <w:p w14:paraId="742A6DFC" w14:textId="77777777" w:rsidR="00F0480E" w:rsidRDefault="00F0480E"/>
  </w:footnote>
  <w:footnote w:type="continuationSeparator" w:id="0">
    <w:p w14:paraId="5CCE6C1B" w14:textId="77777777" w:rsidR="00F0480E" w:rsidRDefault="00F0480E">
      <w:r>
        <w:continuationSeparator/>
      </w:r>
    </w:p>
    <w:p w14:paraId="76161DD3" w14:textId="77777777" w:rsidR="00F0480E" w:rsidRDefault="00F0480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554764">
    <w:abstractNumId w:val="1"/>
  </w:num>
  <w:num w:numId="2" w16cid:durableId="1914461327">
    <w:abstractNumId w:val="0"/>
  </w:num>
  <w:num w:numId="3" w16cid:durableId="1217621088">
    <w:abstractNumId w:val="2"/>
  </w:num>
  <w:num w:numId="4" w16cid:durableId="1354653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4"/>
  <w:proofState w:spelling="clean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80E"/>
    <w:rsid w:val="00157624"/>
    <w:rsid w:val="00515037"/>
    <w:rsid w:val="00F0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1FE98"/>
  <w15:chartTrackingRefBased/>
  <w15:docId w15:val="{CF9EEF45-EE15-484F-9987-7A5E33D3B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31546541-8245-7741-A932-8B8637AA9584%7dtf50002051.dotx" TargetMode="External" 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{31546541-8245-7741-A932-8B8637AA9584}tf50002051.dotx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gudla sathwik</dc:creator>
  <cp:keywords/>
  <dc:description/>
  <cp:lastModifiedBy>gudla sathwik</cp:lastModifiedBy>
  <cp:revision>2</cp:revision>
  <dcterms:created xsi:type="dcterms:W3CDTF">2024-10-21T05:51:00Z</dcterms:created>
  <dcterms:modified xsi:type="dcterms:W3CDTF">2024-10-21T05:51:00Z</dcterms:modified>
</cp:coreProperties>
</file>